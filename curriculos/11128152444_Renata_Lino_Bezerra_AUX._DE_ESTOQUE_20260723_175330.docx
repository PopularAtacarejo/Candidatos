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F8D9" w14:textId="18EF2C95" w:rsidR="009D44E7" w:rsidRDefault="00FC18BD">
      <w:pPr>
        <w:pStyle w:val="Nome"/>
      </w:pPr>
      <w:r>
        <w:t xml:space="preserve">Renata Lino Bezerra </w:t>
      </w:r>
    </w:p>
    <w:p w14:paraId="27F065F7" w14:textId="1A0AF6F1" w:rsidR="009D44E7" w:rsidRDefault="00F208CB">
      <w:pPr>
        <w:pStyle w:val="InformaesdeContato"/>
      </w:pPr>
      <w:r>
        <w:rPr>
          <w:b/>
          <w:bCs/>
        </w:rPr>
        <w:t xml:space="preserve">Endereço: </w:t>
      </w:r>
      <w:r>
        <w:t xml:space="preserve">Rua </w:t>
      </w:r>
      <w:r w:rsidR="007E0CB6">
        <w:t>João Nobre de Farias n° 14</w:t>
      </w:r>
    </w:p>
    <w:p w14:paraId="4AEF699C" w14:textId="587506C1" w:rsidR="008C129F" w:rsidRDefault="008C129F">
      <w:pPr>
        <w:pStyle w:val="InformaesdeContato"/>
      </w:pPr>
      <w:r>
        <w:rPr>
          <w:b/>
          <w:bCs/>
        </w:rPr>
        <w:t xml:space="preserve">Bairro: </w:t>
      </w:r>
      <w:r>
        <w:t xml:space="preserve">Senador Nilo Coelho </w:t>
      </w:r>
    </w:p>
    <w:p w14:paraId="7ED1F5FC" w14:textId="019BD9ED" w:rsidR="008C129F" w:rsidRDefault="00E75A82">
      <w:pPr>
        <w:pStyle w:val="InformaesdeContato"/>
      </w:pPr>
      <w:r>
        <w:rPr>
          <w:b/>
          <w:bCs/>
        </w:rPr>
        <w:t xml:space="preserve">Cidade: </w:t>
      </w:r>
      <w:r>
        <w:t>Arapiraca</w:t>
      </w:r>
    </w:p>
    <w:p w14:paraId="1064E948" w14:textId="7451D80F" w:rsidR="001F7842" w:rsidRPr="001C3554" w:rsidRDefault="001C3554">
      <w:pPr>
        <w:pStyle w:val="InformaesdeContato"/>
      </w:pPr>
      <w:r>
        <w:rPr>
          <w:b/>
          <w:bCs/>
        </w:rPr>
        <w:t xml:space="preserve">Idade: </w:t>
      </w:r>
      <w:r>
        <w:t>3</w:t>
      </w:r>
      <w:r w:rsidR="001820A9">
        <w:t xml:space="preserve">3 </w:t>
      </w:r>
      <w:r w:rsidR="00772382">
        <w:t xml:space="preserve">anos </w:t>
      </w:r>
    </w:p>
    <w:p w14:paraId="5D7A340A" w14:textId="6956D12F" w:rsidR="0061703C" w:rsidRDefault="0061703C">
      <w:pPr>
        <w:pStyle w:val="InformaesdeContato"/>
      </w:pPr>
      <w:r>
        <w:rPr>
          <w:b/>
          <w:bCs/>
        </w:rPr>
        <w:t xml:space="preserve">Telefone: </w:t>
      </w:r>
      <w:r>
        <w:t xml:space="preserve">(82) </w:t>
      </w:r>
      <w:r w:rsidR="00A36052">
        <w:t>9 9811-2432</w:t>
      </w:r>
    </w:p>
    <w:p w14:paraId="254AE68E" w14:textId="2BD4B7EF" w:rsidR="00A36052" w:rsidRDefault="000329C4">
      <w:pPr>
        <w:pStyle w:val="InformaesdeContato"/>
      </w:pPr>
      <w:r>
        <w:rPr>
          <w:b/>
          <w:bCs/>
        </w:rPr>
        <w:t xml:space="preserve">E-mail: </w:t>
      </w:r>
      <w:hyperlink r:id="rId8" w:history="1">
        <w:r w:rsidR="00CF17E1" w:rsidRPr="00255567">
          <w:rPr>
            <w:rStyle w:val="Hyperlink"/>
          </w:rPr>
          <w:t>linorenata057@gmail.com</w:t>
        </w:r>
      </w:hyperlink>
    </w:p>
    <w:p w14:paraId="4329D915" w14:textId="40B52A36" w:rsidR="00CF17E1" w:rsidRPr="00CF17E1" w:rsidRDefault="00CF17E1">
      <w:pPr>
        <w:pStyle w:val="InformaesdeContato"/>
      </w:pPr>
      <w:r>
        <w:rPr>
          <w:b/>
          <w:bCs/>
        </w:rPr>
        <w:t>Documentos:</w:t>
      </w:r>
      <w:r>
        <w:t xml:space="preserve"> </w:t>
      </w:r>
      <w:r w:rsidR="001355CC">
        <w:t xml:space="preserve">Todos os documentos necessários disponíveis </w:t>
      </w:r>
    </w:p>
    <w:p w14:paraId="4C8472FF" w14:textId="624E7857" w:rsidR="009D44E7" w:rsidRDefault="00A9421D">
      <w:pPr>
        <w:pStyle w:val="Ttulo1"/>
      </w:pPr>
      <w:r>
        <w:t xml:space="preserve"> Objetivo profissional </w:t>
      </w:r>
    </w:p>
    <w:p w14:paraId="0D78DB97" w14:textId="32552F60" w:rsidR="00BC509C" w:rsidRDefault="00DF7B8A">
      <w:r>
        <w:t xml:space="preserve">Alcançar uma imagem </w:t>
      </w:r>
      <w:r w:rsidR="003B3D0A">
        <w:t xml:space="preserve">e posição profissional junto à </w:t>
      </w:r>
      <w:r w:rsidR="00C03C7E">
        <w:t>empresa</w:t>
      </w:r>
      <w:r w:rsidR="00B034E6">
        <w:t>,</w:t>
      </w:r>
      <w:r w:rsidR="00C03C7E">
        <w:t xml:space="preserve"> n</w:t>
      </w:r>
      <w:r w:rsidR="00B034E6">
        <w:t xml:space="preserve">a qual </w:t>
      </w:r>
      <w:r w:rsidR="00C03C7E">
        <w:t xml:space="preserve">eu possa desenvolver </w:t>
      </w:r>
      <w:r w:rsidR="009A4E44">
        <w:t xml:space="preserve">todos os meus conhecimentos e os que </w:t>
      </w:r>
      <w:r w:rsidR="00BC678D">
        <w:t>irei adquirir</w:t>
      </w:r>
      <w:r w:rsidR="003D6E43">
        <w:t>.</w:t>
      </w:r>
      <w:r w:rsidR="00DC082E">
        <w:t xml:space="preserve"> E assim </w:t>
      </w:r>
      <w:r w:rsidR="00F776FA">
        <w:t xml:space="preserve">ter conhecimento do meu trabalho </w:t>
      </w:r>
      <w:r w:rsidR="00C60AC3">
        <w:t>na mesma,</w:t>
      </w:r>
      <w:r w:rsidR="000F31E4">
        <w:t xml:space="preserve"> d</w:t>
      </w:r>
      <w:r w:rsidR="00C60AC3">
        <w:t xml:space="preserve">esenvolvendo as atividades com responsabilidade </w:t>
      </w:r>
      <w:r w:rsidR="006C58BD">
        <w:t>levando a sério meu profissionalismo.</w:t>
      </w:r>
    </w:p>
    <w:p w14:paraId="26689266" w14:textId="3D29860B" w:rsidR="00F51187" w:rsidRDefault="00F51187">
      <w:r>
        <w:rPr>
          <w:b/>
          <w:bCs/>
        </w:rPr>
        <w:t>•</w:t>
      </w:r>
      <w:r w:rsidR="002F4AF8">
        <w:rPr>
          <w:b/>
          <w:bCs/>
        </w:rPr>
        <w:t xml:space="preserve"> </w:t>
      </w:r>
      <w:r w:rsidR="00B0788A">
        <w:t>Responsável e</w:t>
      </w:r>
      <w:r w:rsidR="00187FEB">
        <w:t xml:space="preserve"> </w:t>
      </w:r>
      <w:r w:rsidR="009A3D82">
        <w:t xml:space="preserve">organizada </w:t>
      </w:r>
    </w:p>
    <w:p w14:paraId="222B39B5" w14:textId="6E803B89" w:rsidR="00187FEB" w:rsidRDefault="00187FEB">
      <w:r>
        <w:rPr>
          <w:b/>
          <w:bCs/>
        </w:rPr>
        <w:t xml:space="preserve">• </w:t>
      </w:r>
      <w:r w:rsidR="00F0472D">
        <w:t xml:space="preserve">Facilidade em aprendizado </w:t>
      </w:r>
    </w:p>
    <w:p w14:paraId="5FE03F7D" w14:textId="0B9BEAA8" w:rsidR="001D19DA" w:rsidRPr="001D19DA" w:rsidRDefault="00CE6793">
      <w:r>
        <w:rPr>
          <w:b/>
          <w:bCs/>
        </w:rPr>
        <w:t>•</w:t>
      </w:r>
      <w:r w:rsidR="00CC0686">
        <w:rPr>
          <w:b/>
          <w:bCs/>
        </w:rPr>
        <w:t xml:space="preserve"> </w:t>
      </w:r>
      <w:r w:rsidR="006B4A38">
        <w:t xml:space="preserve">Facilidade em trabalho em equipe </w:t>
      </w:r>
    </w:p>
    <w:p w14:paraId="7AE00FBD" w14:textId="22BE4C60" w:rsidR="009D44E7" w:rsidRDefault="00D63E0C">
      <w:pPr>
        <w:pStyle w:val="Ttulo1"/>
      </w:pPr>
      <w:r>
        <w:t xml:space="preserve">Escolaridade </w:t>
      </w:r>
    </w:p>
    <w:p w14:paraId="54A1672A" w14:textId="607037F2" w:rsidR="009D44E7" w:rsidRPr="00BD642E" w:rsidRDefault="00BD642E" w:rsidP="00D63E0C">
      <w:r>
        <w:rPr>
          <w:b/>
          <w:bCs/>
        </w:rPr>
        <w:t xml:space="preserve">• </w:t>
      </w:r>
      <w:r>
        <w:t xml:space="preserve">Ensino Médio Completo </w:t>
      </w:r>
    </w:p>
    <w:p w14:paraId="4EFF95CA" w14:textId="2B6ADA50" w:rsidR="009D44E7" w:rsidRDefault="005C5DAB">
      <w:pPr>
        <w:pStyle w:val="Ttulo1"/>
      </w:pPr>
      <w:r>
        <w:t xml:space="preserve">Curso </w:t>
      </w:r>
    </w:p>
    <w:p w14:paraId="3E2256ED" w14:textId="04BD0376" w:rsidR="009D44E7" w:rsidRDefault="008B0734">
      <w:r>
        <w:rPr>
          <w:b/>
          <w:bCs/>
        </w:rPr>
        <w:t xml:space="preserve">• </w:t>
      </w:r>
      <w:r w:rsidR="001D0718">
        <w:t>Informática básica</w:t>
      </w:r>
      <w:r w:rsidR="009D5D79">
        <w:t xml:space="preserve"> – Senac </w:t>
      </w:r>
    </w:p>
    <w:p w14:paraId="466D9531" w14:textId="42ADA976" w:rsidR="009D44E7" w:rsidRDefault="00FB375C">
      <w:pPr>
        <w:pStyle w:val="Ttulo1"/>
      </w:pPr>
      <w:r>
        <w:t xml:space="preserve">Experiência profissional </w:t>
      </w:r>
    </w:p>
    <w:p w14:paraId="5468DDC3" w14:textId="0A5A6562" w:rsidR="0052628C" w:rsidRDefault="0052628C" w:rsidP="0052628C">
      <w:pPr>
        <w:pStyle w:val="Commarcadores"/>
        <w:numPr>
          <w:ilvl w:val="0"/>
          <w:numId w:val="14"/>
        </w:numPr>
      </w:pPr>
      <w:r>
        <w:t xml:space="preserve"> Atendente de </w:t>
      </w:r>
      <w:r w:rsidR="00820CBE">
        <w:t>telemarketing</w:t>
      </w:r>
      <w:r w:rsidR="008C27DC">
        <w:t xml:space="preserve"> – </w:t>
      </w:r>
      <w:proofErr w:type="spellStart"/>
      <w:r w:rsidR="00426EC6">
        <w:t>Aec</w:t>
      </w:r>
      <w:proofErr w:type="spellEnd"/>
      <w:r w:rsidR="00426EC6">
        <w:t xml:space="preserve"> </w:t>
      </w:r>
    </w:p>
    <w:p w14:paraId="25F1A31E" w14:textId="2F7EBEE7" w:rsidR="00E82C20" w:rsidRDefault="00B62AD2" w:rsidP="0052628C">
      <w:pPr>
        <w:pStyle w:val="Commarcadores"/>
        <w:numPr>
          <w:ilvl w:val="0"/>
          <w:numId w:val="14"/>
        </w:numPr>
      </w:pPr>
      <w:r>
        <w:t xml:space="preserve">Atendente – </w:t>
      </w:r>
      <w:proofErr w:type="spellStart"/>
      <w:r>
        <w:t>Melfa</w:t>
      </w:r>
      <w:proofErr w:type="spellEnd"/>
      <w:r w:rsidR="008253A0">
        <w:t xml:space="preserve"> </w:t>
      </w:r>
      <w:r>
        <w:t xml:space="preserve">Burguer </w:t>
      </w:r>
    </w:p>
    <w:p w14:paraId="3A5BE0FF" w14:textId="222A05B5" w:rsidR="00DE0241" w:rsidRDefault="00DE0241" w:rsidP="0052628C">
      <w:pPr>
        <w:pStyle w:val="Commarcadores"/>
        <w:numPr>
          <w:ilvl w:val="0"/>
          <w:numId w:val="14"/>
        </w:numPr>
      </w:pPr>
      <w:r>
        <w:t xml:space="preserve">Atendente de delivery  - </w:t>
      </w:r>
      <w:r w:rsidR="00694CE5">
        <w:t xml:space="preserve">Lanchonete Dois Irmãos </w:t>
      </w:r>
    </w:p>
    <w:p w14:paraId="09F31E74" w14:textId="38ADE324" w:rsidR="00AB112F" w:rsidRDefault="009B6AAA" w:rsidP="0052628C">
      <w:pPr>
        <w:pStyle w:val="Commarcadores"/>
        <w:numPr>
          <w:ilvl w:val="0"/>
          <w:numId w:val="14"/>
        </w:numPr>
      </w:pPr>
      <w:r>
        <w:t xml:space="preserve">Conferente </w:t>
      </w:r>
      <w:r w:rsidR="00DE0F69">
        <w:t xml:space="preserve">– Empresa </w:t>
      </w:r>
      <w:proofErr w:type="spellStart"/>
      <w:r w:rsidR="00DE0F69">
        <w:t>Zafer</w:t>
      </w:r>
      <w:proofErr w:type="spellEnd"/>
    </w:p>
    <w:p w14:paraId="51D4F26B" w14:textId="07CF2CE2" w:rsidR="004C4082" w:rsidRDefault="000E41E5" w:rsidP="004C4082">
      <w:pPr>
        <w:pStyle w:val="Commarcadores"/>
        <w:numPr>
          <w:ilvl w:val="0"/>
          <w:numId w:val="14"/>
        </w:numPr>
      </w:pPr>
      <w:r>
        <w:t xml:space="preserve">Almoxarifado/estoque </w:t>
      </w:r>
      <w:r w:rsidR="004C4082">
        <w:t xml:space="preserve">_ Carlinhos </w:t>
      </w:r>
      <w:r w:rsidR="00765321">
        <w:t xml:space="preserve">Móveis </w:t>
      </w:r>
      <w:r w:rsidR="00910470">
        <w:t xml:space="preserve">Planejados </w:t>
      </w:r>
    </w:p>
    <w:p w14:paraId="5152F227" w14:textId="277BC22D" w:rsidR="009D44E7" w:rsidRDefault="006C133F" w:rsidP="004C4082">
      <w:pPr>
        <w:pStyle w:val="Commarcadores"/>
        <w:numPr>
          <w:ilvl w:val="0"/>
          <w:numId w:val="14"/>
        </w:numPr>
      </w:pPr>
      <w:r>
        <w:t xml:space="preserve">Venho </w:t>
      </w:r>
      <w:r w:rsidR="00F42BCD">
        <w:t xml:space="preserve">me candidatar a uma vaga, nesta conceituada empresa, com a certeza </w:t>
      </w:r>
      <w:r w:rsidR="00782F97">
        <w:t>que tudo farei para</w:t>
      </w:r>
      <w:r w:rsidR="003A5363">
        <w:t xml:space="preserve"> </w:t>
      </w:r>
      <w:r w:rsidR="009C3B01">
        <w:t>corresponder</w:t>
      </w:r>
      <w:r w:rsidR="00782F97">
        <w:t xml:space="preserve"> </w:t>
      </w:r>
      <w:r w:rsidR="0021184F">
        <w:t>a confiança em mim depositada.</w:t>
      </w:r>
      <w:r w:rsidR="003A5363">
        <w:t xml:space="preserve"> </w:t>
      </w:r>
      <w:r w:rsidR="00DF650C">
        <w:t xml:space="preserve">E assim </w:t>
      </w:r>
      <w:r w:rsidR="004954E9">
        <w:t xml:space="preserve">trabalhar para maior crescimento </w:t>
      </w:r>
      <w:r w:rsidR="00A9682B">
        <w:t xml:space="preserve">da empresa. </w:t>
      </w:r>
      <w:r w:rsidR="003A5363">
        <w:t>Subscrevo</w:t>
      </w:r>
      <w:r w:rsidR="004437FF">
        <w:t>-</w:t>
      </w:r>
      <w:r w:rsidR="003A5363">
        <w:t xml:space="preserve">me </w:t>
      </w:r>
      <w:r w:rsidR="000F2BBE">
        <w:t>na certeza que serei bem aceita</w:t>
      </w:r>
      <w:r w:rsidR="00717324">
        <w:t xml:space="preserve"> na mesma</w:t>
      </w:r>
      <w:r w:rsidR="002F0EFC">
        <w:t xml:space="preserve">, </w:t>
      </w:r>
      <w:r w:rsidR="00717324">
        <w:t>da qual ficarei muito grata.</w:t>
      </w:r>
    </w:p>
    <w:sectPr w:rsidR="009D44E7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9103" w14:textId="77777777" w:rsidR="0060397B" w:rsidRDefault="0060397B">
      <w:r>
        <w:rPr>
          <w:lang w:bidi="pt-BR"/>
        </w:rPr>
        <w:separator/>
      </w:r>
    </w:p>
  </w:endnote>
  <w:endnote w:type="continuationSeparator" w:id="0">
    <w:p w14:paraId="21771890" w14:textId="77777777" w:rsidR="0060397B" w:rsidRDefault="0060397B">
      <w:r>
        <w:rPr>
          <w:lang w:bidi="pt-BR"/>
        </w:rPr>
        <w:continuationSeparator/>
      </w:r>
    </w:p>
  </w:endnote>
  <w:endnote w:type="continuationNotice" w:id="1">
    <w:p w14:paraId="2BB593C7" w14:textId="77777777" w:rsidR="0060397B" w:rsidRDefault="006039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110A" w14:textId="77777777" w:rsidR="009D44E7" w:rsidRDefault="0056196A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>
      <w:rPr>
        <w:noProof/>
        <w:lang w:bidi="pt-BR"/>
      </w:rPr>
      <w:t>2</w:t>
    </w:r>
    <w:r>
      <w:rPr>
        <w:noProof/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2690" w14:textId="77777777" w:rsidR="0060397B" w:rsidRDefault="0060397B">
      <w:r>
        <w:rPr>
          <w:lang w:bidi="pt-BR"/>
        </w:rPr>
        <w:separator/>
      </w:r>
    </w:p>
  </w:footnote>
  <w:footnote w:type="continuationSeparator" w:id="0">
    <w:p w14:paraId="69926D9E" w14:textId="77777777" w:rsidR="0060397B" w:rsidRDefault="0060397B">
      <w:r>
        <w:rPr>
          <w:lang w:bidi="pt-BR"/>
        </w:rPr>
        <w:continuationSeparator/>
      </w:r>
    </w:p>
  </w:footnote>
  <w:footnote w:type="continuationNotice" w:id="1">
    <w:p w14:paraId="382B4F6C" w14:textId="77777777" w:rsidR="0060397B" w:rsidRDefault="006039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DFC47" w14:textId="77777777" w:rsidR="009D44E7" w:rsidRDefault="0056196A">
    <w:r>
      <w:rPr>
        <w:noProof/>
        <w:lang w:val="lt-LT" w:eastAsia="zh-CN" w:bidi="ar-SA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37790EC8" wp14:editId="3A38DB4F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Quadr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129D8867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BD91" w14:textId="77777777" w:rsidR="009D44E7" w:rsidRDefault="0056196A">
    <w:r>
      <w:rPr>
        <w:noProof/>
        <w:lang w:val="lt-LT" w:eastAsia="zh-CN" w:bidi="ar-SA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2423892" wp14:editId="31810ED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Agrupar 4" title="Quadro de página com guia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Quadro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a Liv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F22DA65" w14:textId="77777777" w:rsidR="009D44E7" w:rsidRDefault="009D44E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32423892" id="Agrupar 4" o:spid="_x0000_s1026" alt="Título: Quadro de página com guia" style="position:absolute;margin-left:0;margin-top:0;width:394.7pt;height:567.5pt;z-index:-25165824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">
              <v:shape id="Quadro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a Livre 8" o:spid="_x0000_s1028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3F22DA65" w14:textId="77777777" w:rsidR="009D44E7" w:rsidRDefault="009D44E7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C65902"/>
    <w:multiLevelType w:val="hybridMultilevel"/>
    <w:tmpl w:val="B9487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416C3"/>
    <w:multiLevelType w:val="hybridMultilevel"/>
    <w:tmpl w:val="1884BEFA"/>
    <w:lvl w:ilvl="0" w:tplc="F1084306">
      <w:start w:val="1"/>
      <w:numFmt w:val="bullet"/>
      <w:pStyle w:val="Commarcador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454655"/>
    <w:multiLevelType w:val="hybridMultilevel"/>
    <w:tmpl w:val="7AB01E5C"/>
    <w:lvl w:ilvl="0" w:tplc="14FA4362">
      <w:start w:val="1"/>
      <w:numFmt w:val="decimal"/>
      <w:pStyle w:val="Numer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861138">
    <w:abstractNumId w:val="9"/>
  </w:num>
  <w:num w:numId="2" w16cid:durableId="1819035471">
    <w:abstractNumId w:val="12"/>
  </w:num>
  <w:num w:numId="3" w16cid:durableId="305549748">
    <w:abstractNumId w:val="10"/>
  </w:num>
  <w:num w:numId="4" w16cid:durableId="557016294">
    <w:abstractNumId w:val="7"/>
  </w:num>
  <w:num w:numId="5" w16cid:durableId="1682927633">
    <w:abstractNumId w:val="6"/>
  </w:num>
  <w:num w:numId="6" w16cid:durableId="1732802916">
    <w:abstractNumId w:val="5"/>
  </w:num>
  <w:num w:numId="7" w16cid:durableId="113141081">
    <w:abstractNumId w:val="4"/>
  </w:num>
  <w:num w:numId="8" w16cid:durableId="1252618383">
    <w:abstractNumId w:val="8"/>
  </w:num>
  <w:num w:numId="9" w16cid:durableId="1122848381">
    <w:abstractNumId w:val="3"/>
  </w:num>
  <w:num w:numId="10" w16cid:durableId="1283265632">
    <w:abstractNumId w:val="2"/>
  </w:num>
  <w:num w:numId="11" w16cid:durableId="1341852228">
    <w:abstractNumId w:val="1"/>
  </w:num>
  <w:num w:numId="12" w16cid:durableId="934094308">
    <w:abstractNumId w:val="0"/>
  </w:num>
  <w:num w:numId="13" w16cid:durableId="374934402">
    <w:abstractNumId w:val="13"/>
  </w:num>
  <w:num w:numId="14" w16cid:durableId="1568489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attachedTemplate r:id="rId1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BD"/>
    <w:rsid w:val="000060E5"/>
    <w:rsid w:val="000329C4"/>
    <w:rsid w:val="00085A0C"/>
    <w:rsid w:val="000C446E"/>
    <w:rsid w:val="000E41E5"/>
    <w:rsid w:val="000F122A"/>
    <w:rsid w:val="000F2BBE"/>
    <w:rsid w:val="000F31E4"/>
    <w:rsid w:val="00122140"/>
    <w:rsid w:val="001355CC"/>
    <w:rsid w:val="001820A9"/>
    <w:rsid w:val="00182A2C"/>
    <w:rsid w:val="00187FEB"/>
    <w:rsid w:val="001C3554"/>
    <w:rsid w:val="001D0718"/>
    <w:rsid w:val="001D19DA"/>
    <w:rsid w:val="001D6E0C"/>
    <w:rsid w:val="001E3869"/>
    <w:rsid w:val="001F209E"/>
    <w:rsid w:val="001F7842"/>
    <w:rsid w:val="0021184F"/>
    <w:rsid w:val="0022148C"/>
    <w:rsid w:val="00276241"/>
    <w:rsid w:val="002E4799"/>
    <w:rsid w:val="002F0EFC"/>
    <w:rsid w:val="002F4AF8"/>
    <w:rsid w:val="003051C7"/>
    <w:rsid w:val="003158DA"/>
    <w:rsid w:val="003A5363"/>
    <w:rsid w:val="003B3D0A"/>
    <w:rsid w:val="003D6E43"/>
    <w:rsid w:val="003E7FD8"/>
    <w:rsid w:val="00426EC6"/>
    <w:rsid w:val="004371BA"/>
    <w:rsid w:val="004437FF"/>
    <w:rsid w:val="00445AD5"/>
    <w:rsid w:val="004954E9"/>
    <w:rsid w:val="004C4082"/>
    <w:rsid w:val="004F4676"/>
    <w:rsid w:val="0052628C"/>
    <w:rsid w:val="0056196A"/>
    <w:rsid w:val="005A02E2"/>
    <w:rsid w:val="005A62FA"/>
    <w:rsid w:val="005C5DAB"/>
    <w:rsid w:val="005D22C5"/>
    <w:rsid w:val="0060397B"/>
    <w:rsid w:val="00611F2D"/>
    <w:rsid w:val="0061703C"/>
    <w:rsid w:val="00631E4A"/>
    <w:rsid w:val="00694CE5"/>
    <w:rsid w:val="006B4A38"/>
    <w:rsid w:val="006C133F"/>
    <w:rsid w:val="006C58BD"/>
    <w:rsid w:val="006E0065"/>
    <w:rsid w:val="007123FD"/>
    <w:rsid w:val="00717324"/>
    <w:rsid w:val="00765321"/>
    <w:rsid w:val="00772382"/>
    <w:rsid w:val="00782F97"/>
    <w:rsid w:val="007A3020"/>
    <w:rsid w:val="007E0CB6"/>
    <w:rsid w:val="00820CBE"/>
    <w:rsid w:val="008253A0"/>
    <w:rsid w:val="008407A5"/>
    <w:rsid w:val="00856A83"/>
    <w:rsid w:val="008B0734"/>
    <w:rsid w:val="008C129F"/>
    <w:rsid w:val="008C27DC"/>
    <w:rsid w:val="00905E3E"/>
    <w:rsid w:val="00910470"/>
    <w:rsid w:val="009A3D82"/>
    <w:rsid w:val="009A4E44"/>
    <w:rsid w:val="009B6AAA"/>
    <w:rsid w:val="009C3B01"/>
    <w:rsid w:val="009C7225"/>
    <w:rsid w:val="009D44E7"/>
    <w:rsid w:val="009D5D79"/>
    <w:rsid w:val="00A04A03"/>
    <w:rsid w:val="00A16515"/>
    <w:rsid w:val="00A36052"/>
    <w:rsid w:val="00A9421D"/>
    <w:rsid w:val="00A9682B"/>
    <w:rsid w:val="00AA1848"/>
    <w:rsid w:val="00AB112F"/>
    <w:rsid w:val="00B034E6"/>
    <w:rsid w:val="00B0788A"/>
    <w:rsid w:val="00B26BB7"/>
    <w:rsid w:val="00B62AD2"/>
    <w:rsid w:val="00B9065F"/>
    <w:rsid w:val="00BC509C"/>
    <w:rsid w:val="00BC678D"/>
    <w:rsid w:val="00BD642E"/>
    <w:rsid w:val="00BE270A"/>
    <w:rsid w:val="00BF1A3A"/>
    <w:rsid w:val="00C03C7E"/>
    <w:rsid w:val="00C13B68"/>
    <w:rsid w:val="00C604BD"/>
    <w:rsid w:val="00C60AC3"/>
    <w:rsid w:val="00CC0686"/>
    <w:rsid w:val="00CE6793"/>
    <w:rsid w:val="00CF17E1"/>
    <w:rsid w:val="00D510B8"/>
    <w:rsid w:val="00D63E0C"/>
    <w:rsid w:val="00DB5C2C"/>
    <w:rsid w:val="00DC082E"/>
    <w:rsid w:val="00DE0241"/>
    <w:rsid w:val="00DE0F69"/>
    <w:rsid w:val="00DF650C"/>
    <w:rsid w:val="00DF7B8A"/>
    <w:rsid w:val="00E75A82"/>
    <w:rsid w:val="00E82C20"/>
    <w:rsid w:val="00EB5F5D"/>
    <w:rsid w:val="00EF1257"/>
    <w:rsid w:val="00F0472D"/>
    <w:rsid w:val="00F208CB"/>
    <w:rsid w:val="00F42BCD"/>
    <w:rsid w:val="00F51187"/>
    <w:rsid w:val="00F72131"/>
    <w:rsid w:val="00F776FA"/>
    <w:rsid w:val="00FB375C"/>
    <w:rsid w:val="00FC18BD"/>
    <w:rsid w:val="00FC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38E5C"/>
  <w15:chartTrackingRefBased/>
  <w15:docId w15:val="{F5BE982C-78AE-7E4C-A4AD-6D00B564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pt-PT" w:eastAsia="ja-JP" w:bidi="pt-PT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6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InformaesdeContato">
    <w:name w:val="Informações de Contat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Commarcador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nfaseSutil">
    <w:name w:val="Subtle Emphasis"/>
    <w:basedOn w:val="Fontepargpadro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tulodoLivro">
    <w:name w:val="Book Title"/>
    <w:basedOn w:val="Fontepargpadro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Rodap">
    <w:name w:val="footer"/>
    <w:basedOn w:val="Normal"/>
    <w:link w:val="Rodap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RodapChar">
    <w:name w:val="Rodapé Char"/>
    <w:basedOn w:val="Fontepargpadro"/>
    <w:link w:val="Rodap"/>
    <w:uiPriority w:val="99"/>
    <w:rPr>
      <w:color w:val="0E0B05" w:themeColor="text2"/>
      <w:sz w:val="24"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nfase">
    <w:name w:val="Emphasis"/>
    <w:basedOn w:val="Fontepargpadro"/>
    <w:uiPriority w:val="20"/>
    <w:semiHidden/>
    <w:unhideWhenUsed/>
    <w:qFormat/>
    <w:rPr>
      <w:i w:val="0"/>
      <w:iCs/>
      <w:color w:val="E3AB47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oChar">
    <w:name w:val="Citação Char"/>
    <w:basedOn w:val="Fontepargpadro"/>
    <w:link w:val="Citao"/>
    <w:uiPriority w:val="29"/>
    <w:semiHidden/>
    <w:rPr>
      <w:iCs/>
      <w:sz w:val="26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b/>
      <w:iCs/>
      <w:color w:val="262626" w:themeColor="text1" w:themeTint="D9"/>
      <w:sz w:val="26"/>
    </w:rPr>
  </w:style>
  <w:style w:type="character" w:styleId="nfaseIntensa">
    <w:name w:val="Intense Emphasis"/>
    <w:basedOn w:val="Fontepargpadro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Forte">
    <w:name w:val="Strong"/>
    <w:basedOn w:val="Fontepargpadro"/>
    <w:uiPriority w:val="22"/>
    <w:semiHidden/>
    <w:unhideWhenUsed/>
    <w:qFormat/>
    <w:rPr>
      <w:b/>
      <w:bCs/>
      <w:color w:val="262626" w:themeColor="text1" w:themeTint="D9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grafodaLista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tulodendicedeautoridades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e">
    <w:name w:val="No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tuloChar">
    <w:name w:val="Título Char"/>
    <w:basedOn w:val="Fontepargpadro"/>
    <w:link w:val="Ttulo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Numerada">
    <w:name w:val="List Number"/>
    <w:basedOn w:val="Normal"/>
    <w:uiPriority w:val="10"/>
    <w:qFormat/>
    <w:pPr>
      <w:numPr>
        <w:numId w:val="13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a">
    <w:name w:val="Date"/>
    <w:basedOn w:val="Normal"/>
    <w:next w:val="Normal"/>
    <w:link w:val="Data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aChar">
    <w:name w:val="Data Char"/>
    <w:basedOn w:val="Fontepargpadro"/>
    <w:link w:val="Data"/>
    <w:uiPriority w:val="99"/>
    <w:semiHidden/>
    <w:rPr>
      <w:color w:val="0E0B05" w:themeColor="text2"/>
      <w:sz w:val="24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udaoChar">
    <w:name w:val="Saudação Char"/>
    <w:basedOn w:val="Fontepargpadro"/>
    <w:link w:val="Saudao"/>
    <w:uiPriority w:val="99"/>
    <w:semiHidden/>
    <w:rPr>
      <w:color w:val="0E0B05" w:themeColor="text2"/>
      <w:sz w:val="24"/>
    </w:rPr>
  </w:style>
  <w:style w:type="paragraph" w:styleId="Assinatura">
    <w:name w:val="Signature"/>
    <w:basedOn w:val="Normal"/>
    <w:link w:val="Assinatura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ssinaturaChar">
    <w:name w:val="Assinatura Char"/>
    <w:basedOn w:val="Fontepargpadro"/>
    <w:link w:val="Assinatura"/>
    <w:uiPriority w:val="99"/>
    <w:semiHidden/>
    <w:rPr>
      <w:color w:val="0E0B05" w:themeColor="text2"/>
    </w:rPr>
  </w:style>
  <w:style w:type="character" w:styleId="Hyperlink">
    <w:name w:val="Hyperlink"/>
    <w:basedOn w:val="Fontepargpadro"/>
    <w:uiPriority w:val="99"/>
    <w:unhideWhenUsed/>
    <w:rsid w:val="00445AD5"/>
    <w:rPr>
      <w:color w:val="53C3C7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5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orenata057@gmail.com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E0A999E2-5FEB-094C-AE76-40A8CBF405B4%7dtf50002018.dotx" TargetMode="External" 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6F167-31CF-409E-8A4F-5998C5B19DD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%7bE0A999E2-5FEB-094C-AE76-40A8CBF405B4%7dtf50002018.dotx</Template>
  <TotalTime>4</TotalTime>
  <Pages>1</Pages>
  <Words>195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linorenata057@gmail.com</dc:creator>
  <cp:keywords/>
  <dc:description/>
  <cp:lastModifiedBy>Renata Lino</cp:lastModifiedBy>
  <cp:revision>9</cp:revision>
  <dcterms:created xsi:type="dcterms:W3CDTF">2025-11-11T21:37:00Z</dcterms:created>
  <dcterms:modified xsi:type="dcterms:W3CDTF">2026-05-20T13:18:00Z</dcterms:modified>
</cp:coreProperties>
</file>