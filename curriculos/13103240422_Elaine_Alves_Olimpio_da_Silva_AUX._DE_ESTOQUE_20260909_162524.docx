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216" w:rsidRDefault="00A65048" w:rsidP="00141A4C">
      <w:pPr>
        <w:pStyle w:val="Ttulo"/>
      </w:pPr>
      <w:r>
        <w:t xml:space="preserve">Elaine Alves </w:t>
      </w:r>
    </w:p>
    <w:p w:rsidR="00141A4C" w:rsidRDefault="00A65048" w:rsidP="00141A4C">
      <w:r>
        <w:rPr>
          <w:lang w:val="pt-BR" w:bidi="pt-BR"/>
        </w:rPr>
        <w:t>Arapiraca, Al, 57.307-</w:t>
      </w:r>
      <w:r w:rsidR="00F54638">
        <w:rPr>
          <w:lang w:val="pt-BR" w:bidi="pt-BR"/>
        </w:rPr>
        <w:t>140</w:t>
      </w:r>
      <w:r w:rsidR="00141A4C">
        <w:rPr>
          <w:lang w:val="pt-BR" w:bidi="pt-BR"/>
        </w:rPr>
        <w:t> | </w:t>
      </w:r>
      <w:r>
        <w:t>(82) 99937-2608</w:t>
      </w:r>
      <w:r w:rsidR="00141A4C">
        <w:rPr>
          <w:lang w:val="pt-BR" w:bidi="pt-BR"/>
        </w:rPr>
        <w:t> | </w:t>
      </w:r>
      <w:r>
        <w:rPr>
          <w:lang w:val="pt-BR" w:bidi="pt-BR"/>
        </w:rPr>
        <w:t>elainecereja28@gmail.com</w:t>
      </w:r>
    </w:p>
    <w:p w:rsidR="006270A9" w:rsidRDefault="006035EC" w:rsidP="00141A4C">
      <w:pPr>
        <w:pStyle w:val="Ttulo1"/>
      </w:pPr>
      <w:sdt>
        <w:sdtPr>
          <w:alias w:val="Objetivo:"/>
          <w:tag w:val="Objetivo:"/>
          <w:id w:val="-731932020"/>
          <w:placeholder>
            <w:docPart w:val="FF589F3DB20840279793314F59D3401E"/>
          </w:placeholder>
          <w:temporary/>
          <w:showingPlcHdr/>
          <w15:appearance w15:val="hidden"/>
        </w:sdtPr>
        <w:sdtEndPr/>
        <w:sdtContent>
          <w:r w:rsidR="009D5933">
            <w:rPr>
              <w:lang w:val="pt-BR" w:bidi="pt-BR"/>
            </w:rPr>
            <w:t>Objetivo</w:t>
          </w:r>
        </w:sdtContent>
      </w:sdt>
    </w:p>
    <w:p w:rsidR="006270A9" w:rsidRDefault="00F54638">
      <w:r>
        <w:t>Estar sempre a disposição da empresa.</w:t>
      </w:r>
    </w:p>
    <w:sdt>
      <w:sdtPr>
        <w:alias w:val="Educação:"/>
        <w:tag w:val="Educação:"/>
        <w:id w:val="807127995"/>
        <w:placeholder>
          <w:docPart w:val="A470903280BE40CF85C028FD179E142F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Ttulo1"/>
          </w:pPr>
          <w:r>
            <w:rPr>
              <w:lang w:val="pt-BR" w:bidi="pt-BR"/>
            </w:rPr>
            <w:t>Educação</w:t>
          </w:r>
        </w:p>
      </w:sdtContent>
    </w:sdt>
    <w:p w:rsidR="006270A9" w:rsidRDefault="00F54638" w:rsidP="003E25C8">
      <w:pPr>
        <w:ind w:left="45"/>
        <w:rPr>
          <w:color w:val="000000" w:themeColor="text1"/>
          <w:lang w:val="pt-BR" w:bidi="pt-BR"/>
        </w:rPr>
      </w:pPr>
      <w:r w:rsidRPr="003E25C8">
        <w:rPr>
          <w:lang w:val="pt-BR" w:bidi="pt-BR"/>
        </w:rPr>
        <w:t>Segundo ano do ensino médio</w:t>
      </w:r>
      <w:r w:rsidR="003E25C8">
        <w:rPr>
          <w:lang w:val="pt-BR" w:bidi="pt-BR"/>
        </w:rPr>
        <w:t xml:space="preserve">, </w:t>
      </w:r>
      <w:r w:rsidRPr="003E25C8">
        <w:rPr>
          <w:lang w:val="pt-BR" w:bidi="pt-BR"/>
        </w:rPr>
        <w:t xml:space="preserve">Escola Estadual de Educação Básica Professor José </w:t>
      </w:r>
      <w:proofErr w:type="spellStart"/>
      <w:r w:rsidRPr="003E25C8">
        <w:rPr>
          <w:color w:val="000000" w:themeColor="text1"/>
          <w:lang w:val="pt-BR" w:bidi="pt-BR"/>
        </w:rPr>
        <w:t>Quintella</w:t>
      </w:r>
      <w:proofErr w:type="spellEnd"/>
      <w:r w:rsidRPr="003E25C8">
        <w:rPr>
          <w:color w:val="000000" w:themeColor="text1"/>
          <w:lang w:val="pt-BR" w:bidi="pt-BR"/>
        </w:rPr>
        <w:t xml:space="preserve"> Cavalcanti/ em andamento;</w:t>
      </w:r>
    </w:p>
    <w:p w:rsidR="006270A9" w:rsidRPr="003E25C8" w:rsidRDefault="003E25C8" w:rsidP="003E25C8">
      <w:pPr>
        <w:ind w:left="45"/>
        <w:rPr>
          <w:color w:val="000000" w:themeColor="text1"/>
          <w:lang w:val="pt-BR" w:bidi="pt-BR"/>
        </w:rPr>
      </w:pPr>
      <w:r>
        <w:rPr>
          <w:lang w:val="pt-BR" w:bidi="pt-BR"/>
        </w:rPr>
        <w:t>Curso de Assistente de Recursos Humanos, Senac/ Concluído</w:t>
      </w:r>
      <w:r w:rsidR="00C260A0">
        <w:rPr>
          <w:lang w:val="pt-BR" w:bidi="pt-BR"/>
        </w:rPr>
        <w:t xml:space="preserve"> 23/06/2026.</w:t>
      </w:r>
    </w:p>
    <w:sdt>
      <w:sdtPr>
        <w:alias w:val="Habilidades e Conhecimentos:"/>
        <w:tag w:val="Habilidades e Conhecimentos:"/>
        <w:id w:val="458624136"/>
        <w:placeholder>
          <w:docPart w:val="39FDAABFE9D149048A0CDFA218E16133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Ttulo1"/>
          </w:pPr>
          <w:r>
            <w:rPr>
              <w:lang w:val="pt-BR" w:bidi="pt-BR"/>
            </w:rPr>
            <w:t>Habilidades e Conhecimentos</w:t>
          </w:r>
        </w:p>
      </w:sdtContent>
    </w:sdt>
    <w:sdt>
      <w:sdtPr>
        <w:alias w:val="Gerência:"/>
        <w:tag w:val="Gerência:"/>
        <w:id w:val="598525640"/>
        <w:placeholder>
          <w:docPart w:val="322B726F913A44D2863B9B8D5B61B3BE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Ttulo2"/>
          </w:pPr>
          <w:r>
            <w:rPr>
              <w:lang w:val="pt-BR" w:bidi="pt-BR"/>
            </w:rPr>
            <w:t>Gerência</w:t>
          </w:r>
        </w:p>
      </w:sdtContent>
    </w:sdt>
    <w:p w:rsidR="00C260A0" w:rsidRDefault="00C260A0" w:rsidP="00C260A0">
      <w:pPr>
        <w:pStyle w:val="Commarcadores"/>
        <w:numPr>
          <w:ilvl w:val="0"/>
          <w:numId w:val="0"/>
        </w:numPr>
        <w:ind w:left="216" w:hanging="216"/>
      </w:pPr>
      <w:r>
        <w:t>Interesse em desenvolver habilidades de gestão e organização de equipes.</w:t>
      </w:r>
    </w:p>
    <w:sdt>
      <w:sdtPr>
        <w:alias w:val="Vendas:"/>
        <w:tag w:val="Vendas:"/>
        <w:id w:val="-2126221975"/>
        <w:placeholder>
          <w:docPart w:val="EB484027082A49289D7EADFD9C92DF89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Ttulo2"/>
          </w:pPr>
          <w:r>
            <w:rPr>
              <w:lang w:val="pt-BR" w:bidi="pt-BR"/>
            </w:rPr>
            <w:t>Vendas</w:t>
          </w:r>
        </w:p>
      </w:sdtContent>
    </w:sdt>
    <w:p w:rsidR="006270A9" w:rsidRDefault="00C260A0" w:rsidP="003E25C8">
      <w:pPr>
        <w:pStyle w:val="Commarcadores"/>
        <w:numPr>
          <w:ilvl w:val="0"/>
          <w:numId w:val="0"/>
        </w:numPr>
      </w:pPr>
      <w:r>
        <w:t>Disposta a aprender técnicas de atendimento ao cliente e vendas.</w:t>
      </w:r>
    </w:p>
    <w:sdt>
      <w:sdtPr>
        <w:alias w:val="Comunicação:"/>
        <w:tag w:val="Comunicação:"/>
        <w:id w:val="-1153840069"/>
        <w:placeholder>
          <w:docPart w:val="00DE1CB66D7644FE9BE5A45C1C775102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Ttulo2"/>
          </w:pPr>
          <w:r>
            <w:rPr>
              <w:lang w:val="pt-BR" w:bidi="pt-BR"/>
            </w:rPr>
            <w:t>Comunicação</w:t>
          </w:r>
        </w:p>
      </w:sdtContent>
    </w:sdt>
    <w:p w:rsidR="006270A9" w:rsidRDefault="00C260A0" w:rsidP="00C260A0">
      <w:pPr>
        <w:pStyle w:val="Commarcadores"/>
        <w:numPr>
          <w:ilvl w:val="0"/>
          <w:numId w:val="0"/>
        </w:numPr>
        <w:ind w:left="216" w:hanging="216"/>
      </w:pPr>
      <w:r>
        <w:t>Comunicação boa, dependendo do assunto dito, me comunico melhor.</w:t>
      </w:r>
    </w:p>
    <w:sdt>
      <w:sdtPr>
        <w:alias w:val="Liderança:"/>
        <w:tag w:val="Liderança:"/>
        <w:id w:val="1837562325"/>
        <w:placeholder>
          <w:docPart w:val="F08CDC58BBC64603B5ADF4AE17009076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Ttulo2"/>
          </w:pPr>
          <w:r>
            <w:rPr>
              <w:lang w:val="pt-BR" w:bidi="pt-BR"/>
            </w:rPr>
            <w:t>Liderança</w:t>
          </w:r>
        </w:p>
      </w:sdtContent>
    </w:sdt>
    <w:p w:rsidR="006270A9" w:rsidRDefault="00C260A0" w:rsidP="00C260A0">
      <w:pPr>
        <w:pStyle w:val="Commarcadores"/>
        <w:numPr>
          <w:ilvl w:val="0"/>
          <w:numId w:val="0"/>
        </w:numPr>
        <w:ind w:left="216" w:hanging="216"/>
      </w:pPr>
      <w:r>
        <w:t>Quando preciso, tento manter a ordem.</w:t>
      </w:r>
    </w:p>
    <w:sdt>
      <w:sdtPr>
        <w:alias w:val="Experiência:"/>
        <w:tag w:val="Experiência:"/>
        <w:id w:val="171684534"/>
        <w:placeholder>
          <w:docPart w:val="3D18B495CE00426DB6D22C44B3C68706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Ttulo1"/>
          </w:pPr>
          <w:r>
            <w:rPr>
              <w:lang w:val="pt-BR" w:bidi="pt-BR"/>
            </w:rPr>
            <w:t>Experiência</w:t>
          </w:r>
        </w:p>
      </w:sdtContent>
    </w:sdt>
    <w:p w:rsidR="001B29CF" w:rsidRPr="001B29CF" w:rsidRDefault="00A36CAC" w:rsidP="00C260A0">
      <w:pPr>
        <w:pStyle w:val="Commarcadores"/>
        <w:numPr>
          <w:ilvl w:val="0"/>
          <w:numId w:val="0"/>
        </w:numPr>
        <w:ind w:left="216" w:hanging="216"/>
      </w:pPr>
      <w:r>
        <w:t>Ainda não tive oportunidade.</w:t>
      </w:r>
      <w:bookmarkStart w:id="0" w:name="_GoBack"/>
      <w:bookmarkEnd w:id="0"/>
    </w:p>
    <w:sectPr w:rsidR="001B29CF" w:rsidRPr="001B29CF" w:rsidSect="00617B26">
      <w:footerReference w:type="default" r:id="rId8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35EC" w:rsidRDefault="006035EC">
      <w:pPr>
        <w:spacing w:after="0"/>
      </w:pPr>
      <w:r>
        <w:separator/>
      </w:r>
    </w:p>
  </w:endnote>
  <w:endnote w:type="continuationSeparator" w:id="0">
    <w:p w:rsidR="006035EC" w:rsidRDefault="006035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0A9" w:rsidRDefault="009D5933">
    <w:pPr>
      <w:pStyle w:val="Rodap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6C5A7E">
      <w:rPr>
        <w:noProof/>
        <w:lang w:val="pt-BR" w:bidi="pt-BR"/>
      </w:rPr>
      <w:t>1</w:t>
    </w:r>
    <w:r>
      <w:rPr>
        <w:noProof/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35EC" w:rsidRDefault="006035EC">
      <w:pPr>
        <w:spacing w:after="0"/>
      </w:pPr>
      <w:r>
        <w:separator/>
      </w:r>
    </w:p>
  </w:footnote>
  <w:footnote w:type="continuationSeparator" w:id="0">
    <w:p w:rsidR="006035EC" w:rsidRDefault="006035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Commarcadore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EB0571"/>
    <w:multiLevelType w:val="hybridMultilevel"/>
    <w:tmpl w:val="C8EA4140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9D5ECA"/>
    <w:multiLevelType w:val="multilevel"/>
    <w:tmpl w:val="2DB03242"/>
    <w:lvl w:ilvl="0">
      <w:start w:val="1"/>
      <w:numFmt w:val="decimal"/>
      <w:pStyle w:val="Numerada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0" w15:restartNumberingAfterBreak="0">
    <w:nsid w:val="71866955"/>
    <w:multiLevelType w:val="multilevel"/>
    <w:tmpl w:val="01684A1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7"/>
  </w:num>
  <w:num w:numId="16">
    <w:abstractNumId w:val="12"/>
  </w:num>
  <w:num w:numId="17">
    <w:abstractNumId w:val="16"/>
  </w:num>
  <w:num w:numId="18">
    <w:abstractNumId w:val="10"/>
  </w:num>
  <w:num w:numId="19">
    <w:abstractNumId w:val="20"/>
  </w:num>
  <w:num w:numId="20">
    <w:abstractNumId w:val="18"/>
  </w:num>
  <w:num w:numId="21">
    <w:abstractNumId w:val="11"/>
  </w:num>
  <w:num w:numId="22">
    <w:abstractNumId w:val="15"/>
  </w:num>
  <w:num w:numId="23">
    <w:abstractNumId w:val="19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48"/>
    <w:rsid w:val="000A4F59"/>
    <w:rsid w:val="00141A4C"/>
    <w:rsid w:val="001B29CF"/>
    <w:rsid w:val="0028220F"/>
    <w:rsid w:val="00356C14"/>
    <w:rsid w:val="003814B8"/>
    <w:rsid w:val="003E25C8"/>
    <w:rsid w:val="0058518A"/>
    <w:rsid w:val="006035EC"/>
    <w:rsid w:val="00617B26"/>
    <w:rsid w:val="006270A9"/>
    <w:rsid w:val="00675956"/>
    <w:rsid w:val="00681034"/>
    <w:rsid w:val="006C5A7E"/>
    <w:rsid w:val="00816216"/>
    <w:rsid w:val="0087734B"/>
    <w:rsid w:val="009D5933"/>
    <w:rsid w:val="00A36CAC"/>
    <w:rsid w:val="00A65048"/>
    <w:rsid w:val="00BD768D"/>
    <w:rsid w:val="00C260A0"/>
    <w:rsid w:val="00C61F8E"/>
    <w:rsid w:val="00E83E4B"/>
    <w:rsid w:val="00F5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589909"/>
  <w15:chartTrackingRefBased/>
  <w15:docId w15:val="{C79CDE61-4418-4766-BA08-6A0EC8E8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pt-PT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har">
    <w:name w:val="Título Char"/>
    <w:basedOn w:val="Fontepargpadro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oEspaoReservado">
    <w:name w:val="Placeholder Text"/>
    <w:basedOn w:val="Fontepargpadro"/>
    <w:uiPriority w:val="99"/>
    <w:semiHidden/>
    <w:rsid w:val="00E83E4B"/>
    <w:rPr>
      <w:color w:val="393939" w:themeColor="text2" w:themeShade="BF"/>
    </w:rPr>
  </w:style>
  <w:style w:type="paragraph" w:styleId="Commarcadore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RodapChar">
    <w:name w:val="Rodapé Char"/>
    <w:basedOn w:val="Fontepargpadro"/>
    <w:link w:val="Rodap"/>
    <w:uiPriority w:val="99"/>
    <w:rsid w:val="00681034"/>
    <w:rPr>
      <w:color w:val="2A7B88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eIntensa">
    <w:name w:val="Intense Emphasis"/>
    <w:basedOn w:val="Fontepargpadro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i/>
      <w:iCs/>
      <w:color w:val="2A7B88" w:themeColor="accent1" w:themeShade="BF"/>
    </w:rPr>
  </w:style>
  <w:style w:type="paragraph" w:styleId="Numerada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Fontepargpadro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83E4B"/>
    <w:rPr>
      <w:szCs w:val="16"/>
    </w:rPr>
  </w:style>
  <w:style w:type="paragraph" w:styleId="Textoembloco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83E4B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8220F"/>
    <w:rPr>
      <w:sz w:val="22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220F"/>
    <w:rPr>
      <w:rFonts w:ascii="Segoe UI" w:hAnsi="Segoe UI" w:cs="Segoe U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8220F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8220F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822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8220F"/>
    <w:rPr>
      <w:b/>
      <w:bCs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8220F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8220F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220F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8220F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220F"/>
    <w:rPr>
      <w:rFonts w:ascii="Consolas" w:hAnsi="Consolas"/>
      <w:szCs w:val="21"/>
    </w:rPr>
  </w:style>
  <w:style w:type="paragraph" w:styleId="PargrafodaLista">
    <w:name w:val="List Paragraph"/>
    <w:basedOn w:val="Normal"/>
    <w:uiPriority w:val="34"/>
    <w:unhideWhenUsed/>
    <w:qFormat/>
    <w:rsid w:val="003E2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nac\AppData\Roaming\Microsoft\Templates\Curr&#237;culo%20(c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F589F3DB20840279793314F59D340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5EE890-C4CA-4D3A-B972-641CE8E38592}"/>
      </w:docPartPr>
      <w:docPartBody>
        <w:p w:rsidR="00000000" w:rsidRDefault="006403FC">
          <w:pPr>
            <w:pStyle w:val="FF589F3DB20840279793314F59D3401E"/>
          </w:pPr>
          <w:r>
            <w:rPr>
              <w:lang w:bidi="pt-BR"/>
            </w:rPr>
            <w:t>Objetivo</w:t>
          </w:r>
        </w:p>
      </w:docPartBody>
    </w:docPart>
    <w:docPart>
      <w:docPartPr>
        <w:name w:val="A470903280BE40CF85C028FD179E14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D8F188-425F-4A3D-A250-6400777F657D}"/>
      </w:docPartPr>
      <w:docPartBody>
        <w:p w:rsidR="00000000" w:rsidRDefault="006403FC">
          <w:pPr>
            <w:pStyle w:val="A470903280BE40CF85C028FD179E142F"/>
          </w:pPr>
          <w:r>
            <w:rPr>
              <w:lang w:bidi="pt-BR"/>
            </w:rPr>
            <w:t>Educação</w:t>
          </w:r>
        </w:p>
      </w:docPartBody>
    </w:docPart>
    <w:docPart>
      <w:docPartPr>
        <w:name w:val="39FDAABFE9D149048A0CDFA218E161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8642F8-44D0-488A-AD4C-E4CD3784F870}"/>
      </w:docPartPr>
      <w:docPartBody>
        <w:p w:rsidR="00000000" w:rsidRDefault="006403FC">
          <w:pPr>
            <w:pStyle w:val="39FDAABFE9D149048A0CDFA218E16133"/>
          </w:pPr>
          <w:r>
            <w:rPr>
              <w:lang w:bidi="pt-BR"/>
            </w:rPr>
            <w:t>Habilidades e Conhecimentos</w:t>
          </w:r>
        </w:p>
      </w:docPartBody>
    </w:docPart>
    <w:docPart>
      <w:docPartPr>
        <w:name w:val="322B726F913A44D2863B9B8D5B61B3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CCCE2B-5A13-42ED-AFC8-63C3D5C653DA}"/>
      </w:docPartPr>
      <w:docPartBody>
        <w:p w:rsidR="00000000" w:rsidRDefault="006403FC">
          <w:pPr>
            <w:pStyle w:val="322B726F913A44D2863B9B8D5B61B3BE"/>
          </w:pPr>
          <w:r>
            <w:rPr>
              <w:lang w:bidi="pt-BR"/>
            </w:rPr>
            <w:t>Gerência</w:t>
          </w:r>
        </w:p>
      </w:docPartBody>
    </w:docPart>
    <w:docPart>
      <w:docPartPr>
        <w:name w:val="EB484027082A49289D7EADFD9C92DF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5D9479-7FB7-4086-8E22-66EF76D70842}"/>
      </w:docPartPr>
      <w:docPartBody>
        <w:p w:rsidR="00000000" w:rsidRDefault="006403FC">
          <w:pPr>
            <w:pStyle w:val="EB484027082A49289D7EADFD9C92DF89"/>
          </w:pPr>
          <w:r>
            <w:rPr>
              <w:lang w:bidi="pt-BR"/>
            </w:rPr>
            <w:t>Vendas</w:t>
          </w:r>
        </w:p>
      </w:docPartBody>
    </w:docPart>
    <w:docPart>
      <w:docPartPr>
        <w:name w:val="00DE1CB66D7644FE9BE5A45C1C7751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B1F67A-47E5-4B98-B9A0-34D7D1B70B34}"/>
      </w:docPartPr>
      <w:docPartBody>
        <w:p w:rsidR="00000000" w:rsidRDefault="006403FC">
          <w:pPr>
            <w:pStyle w:val="00DE1CB66D7644FE9BE5A45C1C775102"/>
          </w:pPr>
          <w:r>
            <w:rPr>
              <w:lang w:bidi="pt-BR"/>
            </w:rPr>
            <w:t>Comunicação</w:t>
          </w:r>
        </w:p>
      </w:docPartBody>
    </w:docPart>
    <w:docPart>
      <w:docPartPr>
        <w:name w:val="F08CDC58BBC64603B5ADF4AE170090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5EEDCA-10F8-4F3E-97B7-9B303E5630BC}"/>
      </w:docPartPr>
      <w:docPartBody>
        <w:p w:rsidR="00000000" w:rsidRDefault="006403FC">
          <w:pPr>
            <w:pStyle w:val="F08CDC58BBC64603B5ADF4AE17009076"/>
          </w:pPr>
          <w:r>
            <w:rPr>
              <w:lang w:bidi="pt-BR"/>
            </w:rPr>
            <w:t>Liderança</w:t>
          </w:r>
        </w:p>
      </w:docPartBody>
    </w:docPart>
    <w:docPart>
      <w:docPartPr>
        <w:name w:val="3D18B495CE00426DB6D22C44B3C687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AD1766-36DE-43FF-98EA-5ABB3DA97F29}"/>
      </w:docPartPr>
      <w:docPartBody>
        <w:p w:rsidR="00000000" w:rsidRDefault="006403FC">
          <w:pPr>
            <w:pStyle w:val="3D18B495CE00426DB6D22C44B3C68706"/>
          </w:pPr>
          <w:r>
            <w:rPr>
              <w:lang w:bidi="pt-BR"/>
            </w:rPr>
            <w:t>Experiência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69"/>
    <w:rsid w:val="00184D69"/>
    <w:rsid w:val="0064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3748C1FE022F49EA920F5389F3690F9D">
    <w:name w:val="3748C1FE022F49EA920F5389F3690F9D"/>
  </w:style>
  <w:style w:type="paragraph" w:customStyle="1" w:styleId="CBC0891BA6404EF28E14203D9205BFC3">
    <w:name w:val="CBC0891BA6404EF28E14203D9205BFC3"/>
  </w:style>
  <w:style w:type="paragraph" w:customStyle="1" w:styleId="3455BB217230495B8A62CC3458ECA03A">
    <w:name w:val="3455BB217230495B8A62CC3458ECA03A"/>
  </w:style>
  <w:style w:type="paragraph" w:customStyle="1" w:styleId="21A713419C9A49229D1DE570A4DCC9CC">
    <w:name w:val="21A713419C9A49229D1DE570A4DCC9CC"/>
  </w:style>
  <w:style w:type="paragraph" w:customStyle="1" w:styleId="FF589F3DB20840279793314F59D3401E">
    <w:name w:val="FF589F3DB20840279793314F59D3401E"/>
  </w:style>
  <w:style w:type="paragraph" w:customStyle="1" w:styleId="7444BF25587F4E48BD6E8E15FBE2CE1F">
    <w:name w:val="7444BF25587F4E48BD6E8E15FBE2CE1F"/>
  </w:style>
  <w:style w:type="paragraph" w:customStyle="1" w:styleId="A470903280BE40CF85C028FD179E142F">
    <w:name w:val="A470903280BE40CF85C028FD179E142F"/>
  </w:style>
  <w:style w:type="paragraph" w:customStyle="1" w:styleId="7F473F6AB25546039783FB550670071C">
    <w:name w:val="7F473F6AB25546039783FB550670071C"/>
  </w:style>
  <w:style w:type="paragraph" w:customStyle="1" w:styleId="B6B4ED748D714FA8AFE0485DFDEFE34D">
    <w:name w:val="B6B4ED748D714FA8AFE0485DFDEFE34D"/>
  </w:style>
  <w:style w:type="paragraph" w:customStyle="1" w:styleId="F5239201B2094C649B5A7B4F5BCA6785">
    <w:name w:val="F5239201B2094C649B5A7B4F5BCA6785"/>
  </w:style>
  <w:style w:type="paragraph" w:customStyle="1" w:styleId="5B3D2E21B8B24892AD3C1F185987223F">
    <w:name w:val="5B3D2E21B8B24892AD3C1F185987223F"/>
  </w:style>
  <w:style w:type="paragraph" w:customStyle="1" w:styleId="10AF15FEBACD49C8B71D0DE7A4D4C6C5">
    <w:name w:val="10AF15FEBACD49C8B71D0DE7A4D4C6C5"/>
  </w:style>
  <w:style w:type="paragraph" w:customStyle="1" w:styleId="4CD319627B91426B8DDD73D8D6A1FC98">
    <w:name w:val="4CD319627B91426B8DDD73D8D6A1FC98"/>
  </w:style>
  <w:style w:type="paragraph" w:customStyle="1" w:styleId="BA58865026C845EE8D19F6F4F196770B">
    <w:name w:val="BA58865026C845EE8D19F6F4F196770B"/>
  </w:style>
  <w:style w:type="paragraph" w:customStyle="1" w:styleId="D540C69E8684457DB4058984E70449A0">
    <w:name w:val="D540C69E8684457DB4058984E70449A0"/>
  </w:style>
  <w:style w:type="paragraph" w:customStyle="1" w:styleId="39FDAABFE9D149048A0CDFA218E16133">
    <w:name w:val="39FDAABFE9D149048A0CDFA218E16133"/>
  </w:style>
  <w:style w:type="paragraph" w:customStyle="1" w:styleId="322B726F913A44D2863B9B8D5B61B3BE">
    <w:name w:val="322B726F913A44D2863B9B8D5B61B3BE"/>
  </w:style>
  <w:style w:type="paragraph" w:customStyle="1" w:styleId="DDC291A5849E46738D2CEAC874E5ACFA">
    <w:name w:val="DDC291A5849E46738D2CEAC874E5ACFA"/>
  </w:style>
  <w:style w:type="paragraph" w:customStyle="1" w:styleId="EB484027082A49289D7EADFD9C92DF89">
    <w:name w:val="EB484027082A49289D7EADFD9C92DF89"/>
  </w:style>
  <w:style w:type="paragraph" w:customStyle="1" w:styleId="6456AB8D284740CF8340A2C9663152DD">
    <w:name w:val="6456AB8D284740CF8340A2C9663152DD"/>
  </w:style>
  <w:style w:type="paragraph" w:customStyle="1" w:styleId="00DE1CB66D7644FE9BE5A45C1C775102">
    <w:name w:val="00DE1CB66D7644FE9BE5A45C1C775102"/>
  </w:style>
  <w:style w:type="paragraph" w:customStyle="1" w:styleId="37E120B3A15741D69C6A9116B144858F">
    <w:name w:val="37E120B3A15741D69C6A9116B144858F"/>
  </w:style>
  <w:style w:type="paragraph" w:customStyle="1" w:styleId="F08CDC58BBC64603B5ADF4AE17009076">
    <w:name w:val="F08CDC58BBC64603B5ADF4AE17009076"/>
  </w:style>
  <w:style w:type="paragraph" w:customStyle="1" w:styleId="0297785C86F843ADA49285B43342FD9D">
    <w:name w:val="0297785C86F843ADA49285B43342FD9D"/>
  </w:style>
  <w:style w:type="paragraph" w:customStyle="1" w:styleId="3D18B495CE00426DB6D22C44B3C68706">
    <w:name w:val="3D18B495CE00426DB6D22C44B3C68706"/>
  </w:style>
  <w:style w:type="paragraph" w:customStyle="1" w:styleId="029E4FCC21964ACD8BB71C4BE87A89F4">
    <w:name w:val="029E4FCC21964ACD8BB71C4BE87A89F4"/>
  </w:style>
  <w:style w:type="paragraph" w:customStyle="1" w:styleId="44B3AABA5C114C119C702E9697608592">
    <w:name w:val="44B3AABA5C114C119C702E9697608592"/>
  </w:style>
  <w:style w:type="paragraph" w:customStyle="1" w:styleId="F0B8502EFCA244D0A3913D6844D72E1A">
    <w:name w:val="F0B8502EFCA244D0A3913D6844D72E1A"/>
  </w:style>
  <w:style w:type="paragraph" w:customStyle="1" w:styleId="B76474FD07614593A1A68A0C75F08B8B">
    <w:name w:val="B76474FD07614593A1A68A0C75F08B8B"/>
  </w:style>
  <w:style w:type="paragraph" w:customStyle="1" w:styleId="DE6752F33A3942ACB5EA0B65F9A12996">
    <w:name w:val="DE6752F33A3942ACB5EA0B65F9A12996"/>
  </w:style>
  <w:style w:type="paragraph" w:customStyle="1" w:styleId="2D9428298A9D480298F0E1A0838A7354">
    <w:name w:val="2D9428298A9D480298F0E1A0838A7354"/>
  </w:style>
  <w:style w:type="paragraph" w:customStyle="1" w:styleId="FBA783286AD74F7C90A7524EF734A233">
    <w:name w:val="FBA783286AD74F7C90A7524EF734A233"/>
  </w:style>
  <w:style w:type="paragraph" w:customStyle="1" w:styleId="8FD1C8E2AD8A418C85F124B4B2716467">
    <w:name w:val="8FD1C8E2AD8A418C85F124B4B2716467"/>
  </w:style>
  <w:style w:type="paragraph" w:customStyle="1" w:styleId="B98A2B72BC8442CF88AD37CA1FCB538E">
    <w:name w:val="B98A2B72BC8442CF88AD37CA1FCB538E"/>
    <w:rsid w:val="00184D69"/>
  </w:style>
  <w:style w:type="paragraph" w:customStyle="1" w:styleId="FD9A24E5D26140668AC3961BC7B3E168">
    <w:name w:val="FD9A24E5D26140668AC3961BC7B3E168"/>
    <w:rsid w:val="00184D69"/>
  </w:style>
  <w:style w:type="paragraph" w:customStyle="1" w:styleId="F7821F6071804393AEA55FA3CE89141D">
    <w:name w:val="F7821F6071804393AEA55FA3CE89141D"/>
    <w:rsid w:val="00184D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51297-F6D0-4A24-BEE7-2260C2845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(cor).dotx</Template>
  <TotalTime>43</TotalTime>
  <Pages>1</Pages>
  <Words>107</Words>
  <Characters>583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Senac</dc:creator>
  <cp:keywords/>
  <cp:lastModifiedBy>Senac</cp:lastModifiedBy>
  <cp:revision>1</cp:revision>
  <dcterms:created xsi:type="dcterms:W3CDTF">2026-06-08T19:42:00Z</dcterms:created>
  <dcterms:modified xsi:type="dcterms:W3CDTF">2026-06-08T20:25:00Z</dcterms:modified>
  <cp:version/>
</cp:coreProperties>
</file>